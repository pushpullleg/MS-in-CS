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561CC" w14:textId="7D954F93" w:rsidR="00BC2010" w:rsidRDefault="00590F0A">
      <w:pPr>
        <w:pStyle w:val="Date"/>
      </w:pPr>
      <w:r>
        <w:t>Assignment 0 – Mukesh Ravichandran - 50380788</w:t>
      </w:r>
    </w:p>
    <w:p w14:paraId="25B57A7F" w14:textId="20CBDD72" w:rsidR="00BC2010" w:rsidRDefault="00590F0A">
      <w:pPr>
        <w:pStyle w:val="Title"/>
      </w:pPr>
      <w:r>
        <w:t>Apache Spark Installation on my MAC</w:t>
      </w:r>
    </w:p>
    <w:p w14:paraId="3E291422" w14:textId="4E8AF8DD" w:rsidR="00BC2010" w:rsidRDefault="00590F0A">
      <w:pPr>
        <w:pStyle w:val="Heading1"/>
      </w:pPr>
      <w:r>
        <w:t xml:space="preserve">Java Installation </w:t>
      </w:r>
    </w:p>
    <w:p w14:paraId="48F62675" w14:textId="0BBF6B69" w:rsidR="00BC2010" w:rsidRDefault="00590F0A">
      <w:r>
        <w:t xml:space="preserve">Apache Spark runs on </w:t>
      </w:r>
      <w:r w:rsidR="00C26F10">
        <w:t>java,</w:t>
      </w:r>
      <w:r>
        <w:t xml:space="preserve"> so installation </w:t>
      </w:r>
      <w:r w:rsidR="00C26F10">
        <w:t>of JAVA</w:t>
      </w:r>
      <w:r>
        <w:t xml:space="preserve"> </w:t>
      </w:r>
      <w:proofErr w:type="gramStart"/>
      <w:r>
        <w:t>SDK ,</w:t>
      </w:r>
      <w:proofErr w:type="gramEnd"/>
      <w:r>
        <w:t xml:space="preserve"> Since my PC Is M2 MAC 2022 , </w:t>
      </w:r>
    </w:p>
    <w:p w14:paraId="1C7C1E35" w14:textId="0059AFFA" w:rsidR="00590F0A" w:rsidRDefault="00590F0A" w:rsidP="00C26F10">
      <w:r>
        <w:t xml:space="preserve">I will have to choose </w:t>
      </w:r>
      <w:r w:rsidR="00C26F10">
        <w:t>ARM64 which fits for my macOS.</w:t>
      </w:r>
    </w:p>
    <w:p w14:paraId="5183D25F" w14:textId="77777777" w:rsidR="00590F0A" w:rsidRDefault="00590F0A"/>
    <w:p w14:paraId="70BBA23B" w14:textId="1C8312C4" w:rsidR="00C26F10" w:rsidRDefault="00C26F10" w:rsidP="00C26F10">
      <w:pPr>
        <w:keepNext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B73BBD9" wp14:editId="5FDF3441">
                <wp:simplePos x="0" y="0"/>
                <wp:positionH relativeFrom="column">
                  <wp:posOffset>724000</wp:posOffset>
                </wp:positionH>
                <wp:positionV relativeFrom="paragraph">
                  <wp:posOffset>2041965</wp:posOffset>
                </wp:positionV>
                <wp:extent cx="256680" cy="2880"/>
                <wp:effectExtent l="88900" t="139700" r="86360" b="137160"/>
                <wp:wrapNone/>
                <wp:docPr id="211112997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566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2DE9D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52.75pt;margin-top:152.3pt;width:28.7pt;height:17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&#13;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87E0276" wp14:editId="40051304">
                <wp:simplePos x="0" y="0"/>
                <wp:positionH relativeFrom="column">
                  <wp:posOffset>1163920</wp:posOffset>
                </wp:positionH>
                <wp:positionV relativeFrom="paragraph">
                  <wp:posOffset>472005</wp:posOffset>
                </wp:positionV>
                <wp:extent cx="476640" cy="5760"/>
                <wp:effectExtent l="88900" t="139700" r="82550" b="133985"/>
                <wp:wrapNone/>
                <wp:docPr id="64493063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766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05AE4" id="Ink 6" o:spid="_x0000_s1026" type="#_x0000_t75" style="position:absolute;margin-left:87.4pt;margin-top:28.65pt;width:46.05pt;height:17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&#13;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E5E86D8" wp14:editId="3317EE5A">
                <wp:simplePos x="0" y="0"/>
                <wp:positionH relativeFrom="column">
                  <wp:posOffset>376960</wp:posOffset>
                </wp:positionH>
                <wp:positionV relativeFrom="paragraph">
                  <wp:posOffset>1246725</wp:posOffset>
                </wp:positionV>
                <wp:extent cx="257400" cy="360"/>
                <wp:effectExtent l="88900" t="139700" r="85725" b="139700"/>
                <wp:wrapNone/>
                <wp:docPr id="137868917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57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A0BBC" id="Ink 5" o:spid="_x0000_s1026" type="#_x0000_t75" style="position:absolute;margin-left:25.5pt;margin-top:89.65pt;width:28.75pt;height:1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&#13;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4F04B45" wp14:editId="6C969D53">
                <wp:simplePos x="0" y="0"/>
                <wp:positionH relativeFrom="column">
                  <wp:posOffset>484600</wp:posOffset>
                </wp:positionH>
                <wp:positionV relativeFrom="paragraph">
                  <wp:posOffset>2828565</wp:posOffset>
                </wp:positionV>
                <wp:extent cx="677160" cy="24840"/>
                <wp:effectExtent l="88900" t="139700" r="97790" b="140335"/>
                <wp:wrapNone/>
                <wp:docPr id="82729138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7716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E03B6" id="Ink 2" o:spid="_x0000_s1026" type="#_x0000_t75" style="position:absolute;margin-left:33.95pt;margin-top:214.2pt;width:61.8pt;height:18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">
                <v:imagedata r:id="rId14" o:title=""/>
              </v:shape>
            </w:pict>
          </mc:Fallback>
        </mc:AlternateContent>
      </w:r>
      <w:r w:rsidR="00590F0A">
        <w:rPr>
          <w:noProof/>
        </w:rPr>
        <w:drawing>
          <wp:inline distT="0" distB="0" distL="0" distR="0" wp14:anchorId="2FB888A6" wp14:editId="7EB167F7">
            <wp:extent cx="5486400" cy="3425190"/>
            <wp:effectExtent l="0" t="0" r="0" b="3810"/>
            <wp:docPr id="404175046" name="Picture 1" descr="Website-&gt;Java Downloads-&gt;latest version-&gt;ARM64 DMG Installer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75046" name="Picture 1" descr="Website-&gt;Java Downloads-&gt;latest version-&gt;ARM64 DMG Installer&#10;&#10;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9C5F" w14:textId="25AA253B" w:rsidR="00C26F10" w:rsidRDefault="00C26F10" w:rsidP="00C26F1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32E3C">
        <w:rPr>
          <w:noProof/>
        </w:rPr>
        <w:t>1</w:t>
      </w:r>
      <w:r>
        <w:fldChar w:fldCharType="end"/>
      </w:r>
      <w:r>
        <w:t xml:space="preserve"> - </w:t>
      </w:r>
      <w:r w:rsidRPr="00311285">
        <w:t>Website-&gt;Java Downloads-&gt;latest version-&gt;ARM64 DMG Installer</w:t>
      </w:r>
    </w:p>
    <w:p w14:paraId="1522CA45" w14:textId="7D228F46" w:rsidR="00C26F10" w:rsidRDefault="00C26F10" w:rsidP="00C26F10">
      <w:pPr>
        <w:pStyle w:val="Heading2"/>
        <w:numPr>
          <w:ilvl w:val="0"/>
          <w:numId w:val="0"/>
        </w:numPr>
        <w:ind w:left="720"/>
      </w:pPr>
    </w:p>
    <w:p w14:paraId="2444C484" w14:textId="77777777" w:rsidR="00C26F10" w:rsidRDefault="00C26F10" w:rsidP="00C26F10">
      <w:pPr>
        <w:pStyle w:val="Heading1"/>
      </w:pPr>
      <w:r>
        <w:t xml:space="preserve">Java Installation </w:t>
      </w:r>
    </w:p>
    <w:p w14:paraId="74D63F62" w14:textId="77777777" w:rsidR="00C26F10" w:rsidRDefault="00C26F10" w:rsidP="00C26F10">
      <w:r>
        <w:t xml:space="preserve">Now open the downloads and just follow the next steps, it will automatically do the rest of the </w:t>
      </w:r>
      <w:proofErr w:type="gramStart"/>
      <w:r>
        <w:t>installation ,</w:t>
      </w:r>
      <w:proofErr w:type="gramEnd"/>
      <w:r>
        <w:t xml:space="preserve"> once installed , you may move the installer to trash .</w:t>
      </w:r>
      <w:r>
        <w:br/>
        <w:t xml:space="preserve">Go to terminal and type the command </w:t>
      </w:r>
    </w:p>
    <w:p w14:paraId="5439975A" w14:textId="77777777" w:rsidR="00C26F10" w:rsidRDefault="00C26F10" w:rsidP="00C26F10">
      <w:proofErr w:type="gramStart"/>
      <w:r>
        <w:t>“ java</w:t>
      </w:r>
      <w:proofErr w:type="gramEnd"/>
      <w:r>
        <w:t xml:space="preserve"> –version”</w:t>
      </w:r>
    </w:p>
    <w:p w14:paraId="4FE9D18A" w14:textId="77777777" w:rsidR="00032E3C" w:rsidRDefault="00C26F10" w:rsidP="00032E3C">
      <w:pPr>
        <w:keepNext/>
      </w:pPr>
      <w:r>
        <w:lastRenderedPageBreak/>
        <w:br/>
      </w:r>
      <w:r>
        <w:rPr>
          <w:noProof/>
        </w:rPr>
        <w:drawing>
          <wp:inline distT="0" distB="0" distL="0" distR="0" wp14:anchorId="13E423D9" wp14:editId="40704564">
            <wp:extent cx="4080933" cy="2589314"/>
            <wp:effectExtent l="0" t="0" r="0" b="1905"/>
            <wp:docPr id="72868976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89766" name="Picture 8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229" cy="260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A047" w14:textId="6CDD6E73" w:rsidR="00C26F10" w:rsidRDefault="00032E3C" w:rsidP="00032E3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- Terminal display of JAVA 23 version on mac</w:t>
      </w:r>
    </w:p>
    <w:p w14:paraId="7626F131" w14:textId="77777777" w:rsidR="00032E3C" w:rsidRDefault="00032E3C" w:rsidP="00032E3C"/>
    <w:p w14:paraId="7EA60045" w14:textId="21EECB06" w:rsidR="00032E3C" w:rsidRDefault="00825F0C" w:rsidP="00032E3C">
      <w:pPr>
        <w:pStyle w:val="Heading1"/>
      </w:pPr>
      <w:r>
        <w:t>Download Apache SPARK</w:t>
      </w:r>
    </w:p>
    <w:p w14:paraId="485A9C0C" w14:textId="7606EE6A" w:rsidR="00032E3C" w:rsidRPr="00032E3C" w:rsidRDefault="00825F0C" w:rsidP="00032E3C">
      <w:r>
        <w:t xml:space="preserve">Go to </w:t>
      </w:r>
      <w:proofErr w:type="spellStart"/>
      <w:r>
        <w:t>apache</w:t>
      </w:r>
      <w:proofErr w:type="spellEnd"/>
      <w:r>
        <w:t xml:space="preserve"> spark downloads</w:t>
      </w:r>
      <w:proofErr w:type="gramStart"/>
      <w:r>
        <w:t>, ,</w:t>
      </w:r>
      <w:proofErr w:type="gramEnd"/>
      <w:r>
        <w:t xml:space="preserve"> choosing the latest release and package type and download the .</w:t>
      </w:r>
      <w:proofErr w:type="spellStart"/>
      <w:r>
        <w:t>tgz</w:t>
      </w:r>
      <w:proofErr w:type="spellEnd"/>
      <w:r>
        <w:t xml:space="preserve"> file </w:t>
      </w:r>
      <w:r w:rsidR="00AA69D8">
        <w:t>.</w:t>
      </w:r>
      <w:r w:rsidR="00AA69D8">
        <w:br/>
        <w:t xml:space="preserve">I was pondering what is this new file type , I understood later that </w:t>
      </w:r>
      <w:r w:rsidR="00AA69D8">
        <w:br/>
      </w:r>
      <w:r w:rsidR="00AA69D8" w:rsidRPr="00AA69D8">
        <w:t>A .</w:t>
      </w:r>
      <w:proofErr w:type="spellStart"/>
      <w:r w:rsidR="00AA69D8" w:rsidRPr="00AA69D8">
        <w:t>tgz</w:t>
      </w:r>
      <w:proofErr w:type="spellEnd"/>
      <w:r w:rsidR="00AA69D8" w:rsidRPr="00AA69D8">
        <w:t xml:space="preserve"> file is a compressed archive that combines multiple files into one using TAR (Tape Archive) and then compresses them using </w:t>
      </w:r>
      <w:proofErr w:type="spellStart"/>
      <w:r w:rsidR="00AA69D8" w:rsidRPr="00AA69D8">
        <w:t>Gzip</w:t>
      </w:r>
      <w:proofErr w:type="spellEnd"/>
      <w:r w:rsidR="00AA69D8" w:rsidRPr="00AA69D8">
        <w:t xml:space="preserve"> (.</w:t>
      </w:r>
      <w:proofErr w:type="spellStart"/>
      <w:r w:rsidR="00AA69D8" w:rsidRPr="00AA69D8">
        <w:t>gz</w:t>
      </w:r>
      <w:proofErr w:type="spellEnd"/>
      <w:r w:rsidR="00AA69D8" w:rsidRPr="00AA69D8">
        <w:t>).</w:t>
      </w:r>
    </w:p>
    <w:p w14:paraId="48688451" w14:textId="4C2B7D0E" w:rsidR="00C26F10" w:rsidRDefault="00CB5316" w:rsidP="00C26F10">
      <w:pPr>
        <w:pStyle w:val="Heading1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3B695482" wp14:editId="18E8431A">
            <wp:extent cx="5486400" cy="3064933"/>
            <wp:effectExtent l="0" t="0" r="0" b="0"/>
            <wp:docPr id="16425652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65229" name="Picture 1642565229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76"/>
                    <a:stretch/>
                  </pic:blipFill>
                  <pic:spPr bwMode="auto">
                    <a:xfrm>
                      <a:off x="0" y="0"/>
                      <a:ext cx="5486400" cy="3064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8E242" w14:textId="77777777" w:rsidR="00C26F10" w:rsidRDefault="00C26F10" w:rsidP="00C26F10">
      <w:pPr>
        <w:pStyle w:val="Heading1"/>
        <w:numPr>
          <w:ilvl w:val="0"/>
          <w:numId w:val="0"/>
        </w:numPr>
        <w:ind w:left="360" w:hanging="360"/>
      </w:pPr>
    </w:p>
    <w:p w14:paraId="1A079FD0" w14:textId="77777777" w:rsidR="00C26F10" w:rsidRDefault="00C26F10" w:rsidP="00C26F10">
      <w:pPr>
        <w:pStyle w:val="Heading1"/>
        <w:numPr>
          <w:ilvl w:val="0"/>
          <w:numId w:val="0"/>
        </w:numPr>
      </w:pPr>
    </w:p>
    <w:p w14:paraId="06C186D9" w14:textId="5FB985BD" w:rsidR="00C26F10" w:rsidRDefault="00C26F10" w:rsidP="00C26F10">
      <w:pPr>
        <w:pStyle w:val="Heading1"/>
        <w:numPr>
          <w:ilvl w:val="0"/>
          <w:numId w:val="0"/>
        </w:numPr>
        <w:ind w:left="360" w:hanging="360"/>
      </w:pPr>
    </w:p>
    <w:p w14:paraId="14558299" w14:textId="7A8B6E03" w:rsidR="00BC2010" w:rsidRDefault="00BC2010" w:rsidP="00C26F10">
      <w:pPr>
        <w:pStyle w:val="Heading1"/>
      </w:pPr>
    </w:p>
    <w:sectPr w:rsidR="00BC2010">
      <w:footerReference w:type="default" r:id="rId18"/>
      <w:pgSz w:w="12240" w:h="15840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104C2" w14:textId="77777777" w:rsidR="009D02D5" w:rsidRDefault="009D02D5">
      <w:pPr>
        <w:spacing w:after="0" w:line="240" w:lineRule="auto"/>
      </w:pPr>
      <w:r>
        <w:separator/>
      </w:r>
    </w:p>
    <w:p w14:paraId="0570882E" w14:textId="77777777" w:rsidR="009D02D5" w:rsidRDefault="009D02D5"/>
  </w:endnote>
  <w:endnote w:type="continuationSeparator" w:id="0">
    <w:p w14:paraId="2DF1E72D" w14:textId="77777777" w:rsidR="009D02D5" w:rsidRDefault="009D02D5">
      <w:pPr>
        <w:spacing w:after="0" w:line="240" w:lineRule="auto"/>
      </w:pPr>
      <w:r>
        <w:continuationSeparator/>
      </w:r>
    </w:p>
    <w:p w14:paraId="343E7AF2" w14:textId="77777777" w:rsidR="009D02D5" w:rsidRDefault="009D02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F4BA1" w14:textId="77777777" w:rsidR="00BC2010" w:rsidRDefault="00000000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6600B" w14:textId="77777777" w:rsidR="009D02D5" w:rsidRDefault="009D02D5">
      <w:pPr>
        <w:spacing w:after="0" w:line="240" w:lineRule="auto"/>
      </w:pPr>
      <w:r>
        <w:separator/>
      </w:r>
    </w:p>
    <w:p w14:paraId="4C5F5FE8" w14:textId="77777777" w:rsidR="009D02D5" w:rsidRDefault="009D02D5"/>
  </w:footnote>
  <w:footnote w:type="continuationSeparator" w:id="0">
    <w:p w14:paraId="4C834332" w14:textId="77777777" w:rsidR="009D02D5" w:rsidRDefault="009D02D5">
      <w:pPr>
        <w:spacing w:after="0" w:line="240" w:lineRule="auto"/>
      </w:pPr>
      <w:r>
        <w:continuationSeparator/>
      </w:r>
    </w:p>
    <w:p w14:paraId="62B5A21E" w14:textId="77777777" w:rsidR="009D02D5" w:rsidRDefault="009D02D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B0E3A"/>
    <w:multiLevelType w:val="multilevel"/>
    <w:tmpl w:val="D6E81BD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  <w:rPr>
        <w:rFonts w:hint="default"/>
      </w:rPr>
    </w:lvl>
  </w:abstractNum>
  <w:num w:numId="1" w16cid:durableId="1580141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F0A"/>
    <w:rsid w:val="00032E3C"/>
    <w:rsid w:val="00590F0A"/>
    <w:rsid w:val="00825F0C"/>
    <w:rsid w:val="009D02D5"/>
    <w:rsid w:val="00A913AD"/>
    <w:rsid w:val="00AA69D8"/>
    <w:rsid w:val="00BC2010"/>
    <w:rsid w:val="00C26F10"/>
    <w:rsid w:val="00CB5316"/>
    <w:rsid w:val="00FE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BAACB"/>
  <w15:chartTrackingRefBased/>
  <w15:docId w15:val="{1E3007CA-A873-1449-8CE2-711E77AB6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Heading7">
    <w:name w:val="heading 7"/>
    <w:basedOn w:val="Normal"/>
    <w:link w:val="Heading7Ch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le">
    <w:name w:val="Title"/>
    <w:basedOn w:val="Normal"/>
    <w:link w:val="TitleCh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le"/>
    <w:link w:val="DateChar"/>
    <w:uiPriority w:val="2"/>
    <w:qFormat/>
    <w:pPr>
      <w:spacing w:after="360"/>
      <w:ind w:left="0"/>
    </w:pPr>
    <w:rPr>
      <w:sz w:val="28"/>
    </w:rPr>
  </w:style>
  <w:style w:type="character" w:customStyle="1" w:styleId="DateChar">
    <w:name w:val="Date Char"/>
    <w:basedOn w:val="DefaultParagraphFont"/>
    <w:link w:val="Date"/>
    <w:uiPriority w:val="2"/>
    <w:rPr>
      <w:sz w:val="2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olor w:val="2E2E2E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E2E2E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707070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15"/>
      <w:sz w:val="3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ukeshravichandran/Library/Containers/com.microsoft.Word/Data/Library/Application%20Support/Microsoft/Office/16.0/DTS/en-US%7bD95B90B1-1254-B040-9127-35B3774697C0%7d/%7bA1D627BB-A1E6-C546-BF1B-BCAC58B42B61%7dtf10002082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2T16:47:13.40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0,'65'0,"-6"0,-31 3,-2-2,1 3,-4-4,-1 0,-1 0,-6 0,2 0,2 0,-4 0,5 0,-7 0,10 0,-7 0,11 0,-9 0,5 0,-1 0,4 0,-3 0,8 0,-8 0,4 0,-5 0,-4 0,-4 0,1 0,-1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2T16:47:07.69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1,'59'0,"-10"0,-22 0,-5 0,0 0,-4 0,-1 0,-3 0,8 0,-10 0,9 0,-9 0,1 0,7 0,-7 0,5 0,-3 0,-1 0,3 0,-1 0,3 0,-2 0,3 0,-6 0,4 0,-1 0,-3 0,7 0,-6 0,6 0,-3 0,4 0,-4 0,3 0,-6 0,6 0,-7 0,3 0,3 0,-5 0,7 0,-11 3,7-3,-5 3,3 0,2-3,-5 3,5-3,-2 0,-1 0,1 0,3 0,-4 0,4 0,-5 0,2 0,1 0,-1 0,-1 0,0 0,4 0,-3 0,3 0,-5 0,2 0,0 0,1 0,-2 0,-1 0,1 0,2 2,-3-3,3 0,-3-5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2T16:47:02.81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0,'39'0,"-5"0,-23 0,1 0,5 0,2 0,2 0,6 0,-11 0,11 0,-13 0,7 0,-7 0,8 0,-8 0,3 0,3 0,-6 0,6 0,-7 0,3 0,4 0,-5 0,3 0,-2 0,-5 0,12 0,-12 0,7 0,-3 0,-1 0,4 0,-3 0,0 0,2 0,-2 0,0 0,2 0,-2 0,3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22T16:46:52.3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0,'57'0,"-10"0,-20 0,-5 0,0 0,0 0,0 0,6 0,-8 0,3 0,-13 0,5 0,3 8,-4-6,9 9,-12-10,4 2,2 0,-3 0,3 0,-2 3,1-5,3 1,-3-2,3 0,-2 0,0 0,2-3,-5-1,2-2,3-1,-4 3,4 1,-5 3,2 0,4 0,-2 0,1 0,-6 0,5 0,-4 0,3 3,3 4,-6-3,3 5,-3-6,-1 1,5-2,-2-2,-1 0,0 0,1 0,-1 0,2 0,-1 0,0 0,2 0,-5 0,4 0,-1 0,-1 0,4 0,-3 0,0 0,3 0,-5 3,5-2,-5 2,2-3,-1 0,2 0,2 0,-5 0,4 0,-5 0,4 0,1 0,-5 0,4 0,2 0,-2 0,-2 0,1 0,-3 0,3 0,2 0,-5 0,4 0,-2 0,1 0,1 0,-4 3,7-3,-3 3,3 0,-4-2,-3 2,5-3,-5 0,4 0,-2 0,-2 0,6 0,4 0,-8 0,3 0,-4 0,1 0</inkml:trace>
</inkml:ink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Create an Outline.dotx</Template>
  <TotalTime>21</TotalTime>
  <Pages>3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Ravichandran</dc:creator>
  <cp:keywords/>
  <dc:description/>
  <cp:lastModifiedBy>Mukesh Ravichandran</cp:lastModifiedBy>
  <cp:revision>1</cp:revision>
  <dcterms:created xsi:type="dcterms:W3CDTF">2025-02-22T16:34:00Z</dcterms:created>
  <dcterms:modified xsi:type="dcterms:W3CDTF">2025-02-24T02:51:00Z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TF10002044</vt:lpwstr>
  </property>
</Properties>
</file>