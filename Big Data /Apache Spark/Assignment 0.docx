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561CC" w14:textId="50ABAA6A" w:rsidR="00BC2010" w:rsidRDefault="00590F0A">
      <w:pPr>
        <w:pStyle w:val="Date"/>
      </w:pPr>
      <w:r>
        <w:t>Assignment 0 – Mukesh Ravichandran - 50380788</w:t>
      </w:r>
    </w:p>
    <w:p w14:paraId="25B57A7F" w14:textId="20CBDD72" w:rsidR="00BC2010" w:rsidRDefault="00590F0A">
      <w:pPr>
        <w:pStyle w:val="Title"/>
      </w:pPr>
      <w:r>
        <w:t>Apache Spark Installation on my MAC</w:t>
      </w:r>
    </w:p>
    <w:p w14:paraId="0F874A80" w14:textId="16118D22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r>
        <w:rPr>
          <w:smallCaps w:val="0"/>
          <w:sz w:val="22"/>
          <w:szCs w:val="22"/>
        </w:rPr>
        <w:fldChar w:fldCharType="begin"/>
      </w:r>
      <w:r>
        <w:rPr>
          <w:smallCaps w:val="0"/>
          <w:sz w:val="22"/>
          <w:szCs w:val="22"/>
        </w:rPr>
        <w:instrText xml:space="preserve"> TOC \h \z \c "Figure" </w:instrText>
      </w:r>
      <w:r>
        <w:rPr>
          <w:smallCaps w:val="0"/>
          <w:sz w:val="22"/>
          <w:szCs w:val="22"/>
        </w:rPr>
        <w:fldChar w:fldCharType="separate"/>
      </w:r>
      <w:hyperlink w:anchor="_Toc191575279" w:history="1">
        <w:r w:rsidRPr="009218CB">
          <w:rPr>
            <w:rStyle w:val="Hyperlink"/>
            <w:noProof/>
          </w:rPr>
          <w:t>Figure 1 - Website-&gt;Java Download</w:t>
        </w:r>
        <w:r w:rsidRPr="009218CB">
          <w:rPr>
            <w:rStyle w:val="Hyperlink"/>
            <w:noProof/>
          </w:rPr>
          <w:t>s</w:t>
        </w:r>
        <w:r w:rsidRPr="009218CB">
          <w:rPr>
            <w:rStyle w:val="Hyperlink"/>
            <w:noProof/>
          </w:rPr>
          <w:t>-&gt;</w:t>
        </w:r>
        <w:r w:rsidRPr="009218CB">
          <w:rPr>
            <w:rStyle w:val="Hyperlink"/>
            <w:noProof/>
          </w:rPr>
          <w:t>l</w:t>
        </w:r>
        <w:r w:rsidRPr="009218CB">
          <w:rPr>
            <w:rStyle w:val="Hyperlink"/>
            <w:noProof/>
          </w:rPr>
          <w:t>atest version-&gt;ARM64 DMG Installer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41B810" w14:textId="0D1F13F3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hyperlink w:anchor="_Toc191575280" w:history="1">
        <w:r w:rsidRPr="009218CB">
          <w:rPr>
            <w:rStyle w:val="Hyperlink"/>
            <w:noProof/>
          </w:rPr>
          <w:t>Figure 2- Terminal display of JAVA 23 version on mac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3F140D" w14:textId="159DA4CB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hyperlink w:anchor="_Toc191575281" w:history="1">
        <w:r w:rsidRPr="009218CB">
          <w:rPr>
            <w:rStyle w:val="Hyperlink"/>
            <w:noProof/>
          </w:rPr>
          <w:t>Figure 3- Apache Spark Website For downloading installer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F1398D" w14:textId="390CD176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hyperlink w:anchor="_Toc191575282" w:history="1">
        <w:r w:rsidRPr="009218CB">
          <w:rPr>
            <w:rStyle w:val="Hyperlink"/>
            <w:noProof/>
          </w:rPr>
          <w:t>Figure 4- Installing Java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398F3F" w14:textId="13BF0B14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hyperlink w:anchor="_Toc191575283" w:history="1">
        <w:r w:rsidRPr="009218CB">
          <w:rPr>
            <w:rStyle w:val="Hyperlink"/>
            <w:noProof/>
          </w:rPr>
          <w:t>Figure 5- pyspark put into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392021" w14:textId="356B0E79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hyperlink w:anchor="_Toc191575284" w:history="1">
        <w:r w:rsidRPr="009218CB">
          <w:rPr>
            <w:rStyle w:val="Hyperlink"/>
            <w:noProof/>
          </w:rPr>
          <w:t>Figure 6 Example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926D53" w14:textId="2A913019" w:rsidR="001B4766" w:rsidRDefault="001B4766">
      <w:pPr>
        <w:pStyle w:val="TableofFigures"/>
        <w:tabs>
          <w:tab w:val="right" w:leader="dot" w:pos="8630"/>
        </w:tabs>
        <w:rPr>
          <w:rFonts w:eastAsiaTheme="minorEastAsia"/>
          <w:smallCaps w:val="0"/>
          <w:noProof/>
          <w:color w:val="auto"/>
          <w:kern w:val="2"/>
          <w:sz w:val="24"/>
          <w:szCs w:val="24"/>
          <w:lang w:eastAsia="en-US"/>
          <w14:ligatures w14:val="standardContextual"/>
        </w:rPr>
      </w:pPr>
      <w:hyperlink w:anchor="_Toc191575285" w:history="1">
        <w:r w:rsidRPr="009218CB">
          <w:rPr>
            <w:rStyle w:val="Hyperlink"/>
            <w:noProof/>
          </w:rPr>
          <w:t>Figure 7 Apache pyspark working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_Toc191575285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A08D03" w14:textId="6C78F319" w:rsidR="00E567E4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  <w:r>
        <w:rPr>
          <w:rFonts w:asciiTheme="minorHAnsi" w:hAnsiTheme="minorHAnsi"/>
          <w:smallCaps/>
          <w:color w:val="707070" w:themeColor="accent1"/>
          <w:spacing w:val="0"/>
          <w:sz w:val="22"/>
          <w:szCs w:val="22"/>
        </w:rPr>
        <w:fldChar w:fldCharType="end"/>
      </w:r>
    </w:p>
    <w:p w14:paraId="34753326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764CA8CF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515884E5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32AB235E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3126CF88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13CEBD38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44465388" w14:textId="77777777" w:rsidR="001B4766" w:rsidRDefault="001B4766" w:rsidP="001B4766">
      <w:pPr>
        <w:pStyle w:val="Heading1"/>
        <w:numPr>
          <w:ilvl w:val="0"/>
          <w:numId w:val="0"/>
        </w:numPr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</w:pPr>
    </w:p>
    <w:p w14:paraId="580CE0B2" w14:textId="77777777" w:rsidR="001B4766" w:rsidRDefault="001B4766" w:rsidP="001B4766">
      <w:pPr>
        <w:pStyle w:val="Heading1"/>
        <w:numPr>
          <w:ilvl w:val="0"/>
          <w:numId w:val="0"/>
        </w:numPr>
      </w:pPr>
    </w:p>
    <w:p w14:paraId="3E291422" w14:textId="079CCC4C" w:rsidR="00BC2010" w:rsidRDefault="00590F0A">
      <w:pPr>
        <w:pStyle w:val="Heading1"/>
      </w:pPr>
      <w:r>
        <w:lastRenderedPageBreak/>
        <w:t xml:space="preserve">Java Installation </w:t>
      </w:r>
    </w:p>
    <w:p w14:paraId="48F62675" w14:textId="0BBF6B69" w:rsidR="00BC2010" w:rsidRDefault="00590F0A">
      <w:r>
        <w:t xml:space="preserve">Apache Spark runs on </w:t>
      </w:r>
      <w:r w:rsidR="00C26F10">
        <w:t>java,</w:t>
      </w:r>
      <w:r>
        <w:t xml:space="preserve"> so installation </w:t>
      </w:r>
      <w:r w:rsidR="00C26F10">
        <w:t>of JAVA</w:t>
      </w:r>
      <w:r>
        <w:t xml:space="preserve"> </w:t>
      </w:r>
      <w:proofErr w:type="gramStart"/>
      <w:r>
        <w:t>SDK ,</w:t>
      </w:r>
      <w:proofErr w:type="gramEnd"/>
      <w:r>
        <w:t xml:space="preserve"> Since my PC Is M2 MAC 2022 , </w:t>
      </w:r>
    </w:p>
    <w:p w14:paraId="1C7C1E35" w14:textId="0059AFFA" w:rsidR="00590F0A" w:rsidRDefault="00590F0A" w:rsidP="00C26F10">
      <w:r>
        <w:t xml:space="preserve">I will have to choose </w:t>
      </w:r>
      <w:r w:rsidR="00C26F10">
        <w:t>ARM64 which fits for my macOS.</w:t>
      </w:r>
    </w:p>
    <w:p w14:paraId="5183D25F" w14:textId="77777777" w:rsidR="00590F0A" w:rsidRDefault="00590F0A"/>
    <w:p w14:paraId="70BBA23B" w14:textId="1C8312C4" w:rsidR="00C26F10" w:rsidRDefault="00C26F10" w:rsidP="00C26F10">
      <w:pPr>
        <w:keepNext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B73BBD9" wp14:editId="5FDF3441">
                <wp:simplePos x="0" y="0"/>
                <wp:positionH relativeFrom="column">
                  <wp:posOffset>724000</wp:posOffset>
                </wp:positionH>
                <wp:positionV relativeFrom="paragraph">
                  <wp:posOffset>2041965</wp:posOffset>
                </wp:positionV>
                <wp:extent cx="256680" cy="2880"/>
                <wp:effectExtent l="88900" t="139700" r="86360" b="137160"/>
                <wp:wrapNone/>
                <wp:docPr id="211112997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6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2DE9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52.75pt;margin-top:152.3pt;width:28.7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7E0276" wp14:editId="40051304">
                <wp:simplePos x="0" y="0"/>
                <wp:positionH relativeFrom="column">
                  <wp:posOffset>1163920</wp:posOffset>
                </wp:positionH>
                <wp:positionV relativeFrom="paragraph">
                  <wp:posOffset>472005</wp:posOffset>
                </wp:positionV>
                <wp:extent cx="476640" cy="5760"/>
                <wp:effectExtent l="88900" t="139700" r="82550" b="133985"/>
                <wp:wrapNone/>
                <wp:docPr id="64493063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76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05AE4" id="Ink 6" o:spid="_x0000_s1026" type="#_x0000_t75" style="position:absolute;margin-left:87.4pt;margin-top:28.65pt;width:46.05pt;height:1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5E86D8" wp14:editId="3317EE5A">
                <wp:simplePos x="0" y="0"/>
                <wp:positionH relativeFrom="column">
                  <wp:posOffset>376960</wp:posOffset>
                </wp:positionH>
                <wp:positionV relativeFrom="paragraph">
                  <wp:posOffset>1246725</wp:posOffset>
                </wp:positionV>
                <wp:extent cx="257400" cy="360"/>
                <wp:effectExtent l="88900" t="139700" r="85725" b="139700"/>
                <wp:wrapNone/>
                <wp:docPr id="137868917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0BBC" id="Ink 5" o:spid="_x0000_s1026" type="#_x0000_t75" style="position:absolute;margin-left:25.5pt;margin-top:89.65pt;width:28.7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F04B45" wp14:editId="6C969D53">
                <wp:simplePos x="0" y="0"/>
                <wp:positionH relativeFrom="column">
                  <wp:posOffset>484600</wp:posOffset>
                </wp:positionH>
                <wp:positionV relativeFrom="paragraph">
                  <wp:posOffset>2828565</wp:posOffset>
                </wp:positionV>
                <wp:extent cx="677160" cy="24840"/>
                <wp:effectExtent l="88900" t="139700" r="97790" b="140335"/>
                <wp:wrapNone/>
                <wp:docPr id="82729138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71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03B6" id="Ink 2" o:spid="_x0000_s1026" type="#_x0000_t75" style="position:absolute;margin-left:33.95pt;margin-top:214.2pt;width:61.8pt;height:1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">
                <v:imagedata r:id="rId15" o:title=""/>
              </v:shape>
            </w:pict>
          </mc:Fallback>
        </mc:AlternateContent>
      </w:r>
      <w:r w:rsidR="00590F0A">
        <w:rPr>
          <w:noProof/>
        </w:rPr>
        <w:drawing>
          <wp:inline distT="0" distB="0" distL="0" distR="0" wp14:anchorId="2FB888A6" wp14:editId="7EB167F7">
            <wp:extent cx="5486400" cy="3425190"/>
            <wp:effectExtent l="0" t="0" r="0" b="3810"/>
            <wp:docPr id="404175046" name="Picture 1" descr="Website-&gt;Java Downloads-&gt;latest version-&gt;ARM64 DMG Installer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75046" name="Picture 1" descr="Website-&gt;Java Downloads-&gt;latest version-&gt;ARM64 DMG Installer&#10;&#10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C5F" w14:textId="367B1A14" w:rsidR="00C26F10" w:rsidRDefault="00C26F10" w:rsidP="00C26F10">
      <w:pPr>
        <w:pStyle w:val="Caption"/>
      </w:pPr>
      <w:bookmarkStart w:id="0" w:name="_Toc1915752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4766">
        <w:rPr>
          <w:noProof/>
        </w:rPr>
        <w:t>1</w:t>
      </w:r>
      <w:r>
        <w:fldChar w:fldCharType="end"/>
      </w:r>
      <w:r>
        <w:t xml:space="preserve"> - </w:t>
      </w:r>
      <w:r w:rsidRPr="00311285">
        <w:t>Website-&gt;Java Downloads-&gt;latest version-&gt;ARM64 DMG Installer</w:t>
      </w:r>
      <w:bookmarkEnd w:id="0"/>
    </w:p>
    <w:p w14:paraId="1522CA45" w14:textId="7D228F46" w:rsidR="00C26F10" w:rsidRDefault="00C26F10" w:rsidP="00C26F10">
      <w:pPr>
        <w:pStyle w:val="Heading2"/>
        <w:numPr>
          <w:ilvl w:val="0"/>
          <w:numId w:val="0"/>
        </w:numPr>
        <w:ind w:left="720"/>
      </w:pPr>
    </w:p>
    <w:p w14:paraId="2444C484" w14:textId="6042F0C3" w:rsidR="00C26F10" w:rsidRDefault="00C26F10" w:rsidP="00C26F10">
      <w:pPr>
        <w:pStyle w:val="Heading1"/>
      </w:pPr>
      <w:r>
        <w:t xml:space="preserve">Java Installation </w:t>
      </w:r>
    </w:p>
    <w:p w14:paraId="74D63F62" w14:textId="77777777" w:rsidR="00C26F10" w:rsidRDefault="00C26F10" w:rsidP="00C26F10">
      <w:r>
        <w:t xml:space="preserve">Now open the downloads and just follow the next steps, it will automatically do the rest of the </w:t>
      </w:r>
      <w:proofErr w:type="gramStart"/>
      <w:r>
        <w:t>installation ,</w:t>
      </w:r>
      <w:proofErr w:type="gramEnd"/>
      <w:r>
        <w:t xml:space="preserve"> once installed , you may move the installer to trash .</w:t>
      </w:r>
      <w:r>
        <w:br/>
        <w:t xml:space="preserve">Go to terminal and type the command </w:t>
      </w:r>
    </w:p>
    <w:p w14:paraId="5439975A" w14:textId="77777777" w:rsidR="00C26F10" w:rsidRDefault="00C26F10" w:rsidP="00C26F10">
      <w:proofErr w:type="gramStart"/>
      <w:r>
        <w:t>“ java</w:t>
      </w:r>
      <w:proofErr w:type="gramEnd"/>
      <w:r>
        <w:t xml:space="preserve"> –version”</w:t>
      </w:r>
    </w:p>
    <w:p w14:paraId="4FE9D18A" w14:textId="77777777" w:rsidR="00032E3C" w:rsidRDefault="00C26F10" w:rsidP="00032E3C">
      <w:pPr>
        <w:keepNext/>
      </w:pPr>
      <w:r>
        <w:lastRenderedPageBreak/>
        <w:br/>
      </w:r>
      <w:r>
        <w:rPr>
          <w:noProof/>
        </w:rPr>
        <w:drawing>
          <wp:inline distT="0" distB="0" distL="0" distR="0" wp14:anchorId="13E423D9" wp14:editId="0EA10214">
            <wp:extent cx="4080933" cy="2589314"/>
            <wp:effectExtent l="0" t="0" r="0" b="1905"/>
            <wp:docPr id="72868976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89766" name="Picture 8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29" cy="26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047" w14:textId="681FEF7E" w:rsidR="00C26F10" w:rsidRDefault="00032E3C" w:rsidP="00032E3C">
      <w:pPr>
        <w:pStyle w:val="Caption"/>
      </w:pPr>
      <w:bookmarkStart w:id="1" w:name="_Toc1915752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4766">
        <w:rPr>
          <w:noProof/>
        </w:rPr>
        <w:t>2</w:t>
      </w:r>
      <w:r>
        <w:fldChar w:fldCharType="end"/>
      </w:r>
      <w:r>
        <w:t>- Terminal display of JAVA 23 version on mac</w:t>
      </w:r>
      <w:bookmarkEnd w:id="1"/>
    </w:p>
    <w:p w14:paraId="7626F131" w14:textId="77777777" w:rsidR="00032E3C" w:rsidRDefault="00032E3C" w:rsidP="00032E3C"/>
    <w:p w14:paraId="7EA60045" w14:textId="21EECB06" w:rsidR="00032E3C" w:rsidRDefault="00825F0C" w:rsidP="00032E3C">
      <w:pPr>
        <w:pStyle w:val="Heading1"/>
      </w:pPr>
      <w:r>
        <w:t>Download Apache SPARK</w:t>
      </w:r>
    </w:p>
    <w:p w14:paraId="485A9C0C" w14:textId="7606EE6A" w:rsidR="00032E3C" w:rsidRPr="00032E3C" w:rsidRDefault="00825F0C" w:rsidP="00032E3C">
      <w:r>
        <w:t xml:space="preserve">Go to </w:t>
      </w:r>
      <w:proofErr w:type="spellStart"/>
      <w:r>
        <w:t>apache</w:t>
      </w:r>
      <w:proofErr w:type="spellEnd"/>
      <w:r>
        <w:t xml:space="preserve"> spark downloads</w:t>
      </w:r>
      <w:proofErr w:type="gramStart"/>
      <w:r>
        <w:t>, ,</w:t>
      </w:r>
      <w:proofErr w:type="gramEnd"/>
      <w:r>
        <w:t xml:space="preserve"> choosing the latest release and package type and download the .</w:t>
      </w:r>
      <w:proofErr w:type="spellStart"/>
      <w:r>
        <w:t>tgz</w:t>
      </w:r>
      <w:proofErr w:type="spellEnd"/>
      <w:r>
        <w:t xml:space="preserve"> file </w:t>
      </w:r>
      <w:r w:rsidR="00AA69D8">
        <w:t>.</w:t>
      </w:r>
      <w:r w:rsidR="00AA69D8">
        <w:br/>
        <w:t xml:space="preserve">I was pondering what is this new file type , I understood later that </w:t>
      </w:r>
      <w:r w:rsidR="00AA69D8">
        <w:br/>
      </w:r>
      <w:r w:rsidR="00AA69D8" w:rsidRPr="00AA69D8">
        <w:t>A .</w:t>
      </w:r>
      <w:proofErr w:type="spellStart"/>
      <w:r w:rsidR="00AA69D8" w:rsidRPr="00AA69D8">
        <w:t>tgz</w:t>
      </w:r>
      <w:proofErr w:type="spellEnd"/>
      <w:r w:rsidR="00AA69D8" w:rsidRPr="00AA69D8">
        <w:t xml:space="preserve"> file is a compressed archive that combines multiple files into one using TAR (Tape Archive) and then compresses them using </w:t>
      </w:r>
      <w:proofErr w:type="spellStart"/>
      <w:r w:rsidR="00AA69D8" w:rsidRPr="00AA69D8">
        <w:t>Gzip</w:t>
      </w:r>
      <w:proofErr w:type="spellEnd"/>
      <w:r w:rsidR="00AA69D8" w:rsidRPr="00AA69D8">
        <w:t xml:space="preserve"> (.</w:t>
      </w:r>
      <w:proofErr w:type="spellStart"/>
      <w:r w:rsidR="00AA69D8" w:rsidRPr="00AA69D8">
        <w:t>gz</w:t>
      </w:r>
      <w:proofErr w:type="spellEnd"/>
      <w:r w:rsidR="00AA69D8" w:rsidRPr="00AA69D8">
        <w:t>).</w:t>
      </w:r>
    </w:p>
    <w:p w14:paraId="69F78E40" w14:textId="77777777" w:rsidR="001B4766" w:rsidRDefault="00CB5316" w:rsidP="001B4766">
      <w:pPr>
        <w:pStyle w:val="Heading1"/>
        <w:keepNext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B695482" wp14:editId="18E8431A">
            <wp:extent cx="5486400" cy="3064933"/>
            <wp:effectExtent l="0" t="0" r="0" b="0"/>
            <wp:docPr id="1642565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65229" name="Picture 16425652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6"/>
                    <a:stretch/>
                  </pic:blipFill>
                  <pic:spPr bwMode="auto">
                    <a:xfrm>
                      <a:off x="0" y="0"/>
                      <a:ext cx="5486400" cy="3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D9A9" w14:textId="2440B74E" w:rsidR="001B4766" w:rsidRDefault="001B4766" w:rsidP="001B4766">
      <w:pPr>
        <w:pStyle w:val="Caption"/>
      </w:pPr>
      <w:bookmarkStart w:id="2" w:name="_Toc1915752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- Apache Spark Website For downloading installer</w:t>
      </w:r>
      <w:bookmarkEnd w:id="2"/>
    </w:p>
    <w:p w14:paraId="2698E242" w14:textId="4E6BD0A1" w:rsidR="00C26F10" w:rsidRDefault="00C26F10" w:rsidP="001B4766">
      <w:pPr>
        <w:pStyle w:val="Caption"/>
      </w:pPr>
    </w:p>
    <w:p w14:paraId="6CC7D1C6" w14:textId="61270899" w:rsidR="003F6856" w:rsidRDefault="003F6856" w:rsidP="003F6856">
      <w:pPr>
        <w:pStyle w:val="Heading1"/>
      </w:pPr>
      <w:r>
        <w:t>Java Version Trouble</w:t>
      </w:r>
    </w:p>
    <w:p w14:paraId="6190448E" w14:textId="79B97AAE" w:rsidR="003F6856" w:rsidRDefault="003F6856" w:rsidP="003F6856">
      <w:r>
        <w:t>A</w:t>
      </w:r>
      <w:r>
        <w:t xml:space="preserve">fter successful installation of </w:t>
      </w:r>
      <w:proofErr w:type="spellStart"/>
      <w:r>
        <w:t>apache</w:t>
      </w:r>
      <w:proofErr w:type="spellEnd"/>
      <w:r>
        <w:t xml:space="preserve"> </w:t>
      </w:r>
      <w:proofErr w:type="gramStart"/>
      <w:r>
        <w:t>spark ,</w:t>
      </w:r>
      <w:proofErr w:type="gramEnd"/>
      <w:r>
        <w:t xml:space="preserve"> I encountered with the a problem, </w:t>
      </w:r>
    </w:p>
    <w:p w14:paraId="491ECFEF" w14:textId="0202780F" w:rsidR="003F6856" w:rsidRDefault="003F6856" w:rsidP="003F6856">
      <w:r>
        <w:t xml:space="preserve">While figuring it out </w:t>
      </w:r>
      <w:proofErr w:type="spellStart"/>
      <w:r>
        <w:t>refering</w:t>
      </w:r>
      <w:proofErr w:type="spellEnd"/>
      <w:r>
        <w:t xml:space="preserve"> the </w:t>
      </w:r>
      <w:proofErr w:type="spellStart"/>
      <w:r>
        <w:t>apache</w:t>
      </w:r>
      <w:proofErr w:type="spellEnd"/>
      <w:r>
        <w:t xml:space="preserve"> spark documentation </w:t>
      </w:r>
    </w:p>
    <w:p w14:paraId="189EFA6B" w14:textId="3CE1D4F4" w:rsidR="003F6856" w:rsidRDefault="003F6856" w:rsidP="003F6856">
      <w:r>
        <w:t xml:space="preserve">Java latest version is </w:t>
      </w:r>
      <w:proofErr w:type="spellStart"/>
      <w:proofErr w:type="gramStart"/>
      <w:r>
        <w:t>incombatible</w:t>
      </w:r>
      <w:proofErr w:type="spellEnd"/>
      <w:r>
        <w:t>,</w:t>
      </w:r>
      <w:proofErr w:type="gramEnd"/>
      <w:r>
        <w:t xml:space="preserve"> hence I need to downgrade to java 8/11.</w:t>
      </w:r>
    </w:p>
    <w:p w14:paraId="64C72115" w14:textId="453501F9" w:rsidR="003F6856" w:rsidRDefault="003F6856" w:rsidP="003F6856">
      <w:pPr>
        <w:ind w:left="0"/>
      </w:pPr>
    </w:p>
    <w:p w14:paraId="36E6940B" w14:textId="77777777" w:rsidR="001B4766" w:rsidRDefault="003F6856" w:rsidP="001B4766">
      <w:pPr>
        <w:keepNext/>
        <w:ind w:left="0"/>
      </w:pPr>
      <w:r>
        <w:rPr>
          <w:noProof/>
        </w:rPr>
        <w:drawing>
          <wp:inline distT="0" distB="0" distL="0" distR="0" wp14:anchorId="0B7337D9" wp14:editId="135F338A">
            <wp:extent cx="5486400" cy="2132330"/>
            <wp:effectExtent l="0" t="0" r="0" b="1270"/>
            <wp:docPr id="1764404713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04713" name="Picture 2" descr="A screen 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D12F" w14:textId="670C43E9" w:rsidR="001B4766" w:rsidRDefault="001B4766" w:rsidP="001B4766">
      <w:pPr>
        <w:pStyle w:val="Caption"/>
      </w:pPr>
      <w:bookmarkStart w:id="3" w:name="_Toc1915752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- Installing Java 11</w:t>
      </w:r>
      <w:bookmarkEnd w:id="3"/>
    </w:p>
    <w:p w14:paraId="2527A8F3" w14:textId="5A075DE9" w:rsidR="003F6856" w:rsidRDefault="003F6856" w:rsidP="001B4766">
      <w:pPr>
        <w:pStyle w:val="Caption"/>
      </w:pPr>
    </w:p>
    <w:p w14:paraId="17C19930" w14:textId="4C88D8A0" w:rsidR="003F6856" w:rsidRDefault="003F6856" w:rsidP="003F6856">
      <w:pPr>
        <w:pStyle w:val="Heading1"/>
      </w:pPr>
      <w:r>
        <w:lastRenderedPageBreak/>
        <w:t xml:space="preserve">Even After Java 11 I had trouble </w:t>
      </w:r>
    </w:p>
    <w:p w14:paraId="65CDEE11" w14:textId="77777777" w:rsidR="003F6856" w:rsidRDefault="003F6856" w:rsidP="003F6856"/>
    <w:p w14:paraId="751C2555" w14:textId="383577C6" w:rsidR="003F6856" w:rsidRDefault="003F6856" w:rsidP="003F6856">
      <w:r>
        <w:t xml:space="preserve">This was draining me, I am now having compatible version, then as well </w:t>
      </w:r>
      <w:proofErr w:type="spellStart"/>
      <w:r>
        <w:t>encountred</w:t>
      </w:r>
      <w:proofErr w:type="spellEnd"/>
      <w:r>
        <w:t xml:space="preserve"> issue, </w:t>
      </w:r>
      <w:r w:rsidR="00E567E4">
        <w:t xml:space="preserve">I asked </w:t>
      </w:r>
      <w:proofErr w:type="spellStart"/>
      <w:proofErr w:type="gramStart"/>
      <w:r w:rsidR="00E567E4">
        <w:t>Chatgpt</w:t>
      </w:r>
      <w:proofErr w:type="spellEnd"/>
      <w:r w:rsidR="00E567E4">
        <w:t xml:space="preserve"> ,</w:t>
      </w:r>
      <w:proofErr w:type="gramEnd"/>
      <w:r w:rsidR="00E567E4">
        <w:t xml:space="preserve"> to troubleshoot , It then asked me to check which java version is set as default and </w:t>
      </w:r>
      <w:proofErr w:type="spellStart"/>
      <w:r w:rsidR="00E567E4">
        <w:t>apache</w:t>
      </w:r>
      <w:proofErr w:type="spellEnd"/>
      <w:r w:rsidR="00E567E4">
        <w:t xml:space="preserve"> spark is pointing to , it was still pointing the latest one. Then changed the home to java 11 from java 23 </w:t>
      </w:r>
    </w:p>
    <w:p w14:paraId="5C0DA067" w14:textId="495E61D7" w:rsidR="003F6856" w:rsidRDefault="003F6856" w:rsidP="003F6856"/>
    <w:p w14:paraId="06C186D9" w14:textId="722F9909" w:rsidR="00C26F10" w:rsidRDefault="003F6856" w:rsidP="001B4766">
      <w:pPr>
        <w:pStyle w:val="Heading1"/>
      </w:pPr>
      <w:r>
        <w:t xml:space="preserve">Finally </w:t>
      </w:r>
    </w:p>
    <w:p w14:paraId="0C89B73F" w14:textId="4CC64564" w:rsidR="003F6856" w:rsidRDefault="003F6856" w:rsidP="003F6856">
      <w:r>
        <w:tab/>
        <w:t>After following all the steps, “</w:t>
      </w:r>
      <w:proofErr w:type="spellStart"/>
      <w:r>
        <w:t>pyspark</w:t>
      </w:r>
      <w:proofErr w:type="spellEnd"/>
      <w:r>
        <w:t xml:space="preserve">” and the command </w:t>
      </w:r>
    </w:p>
    <w:p w14:paraId="7669DA97" w14:textId="77777777" w:rsidR="001B4766" w:rsidRDefault="003F6856" w:rsidP="001B4766">
      <w:pPr>
        <w:pStyle w:val="Heading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F8A9B9E" wp14:editId="59F45D02">
            <wp:extent cx="4910667" cy="3806904"/>
            <wp:effectExtent l="0" t="0" r="4445" b="3175"/>
            <wp:docPr id="688726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6456" name="Picture 1" descr="A screenshot of a computer program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565" cy="38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9185" w14:textId="5EF15410" w:rsidR="001B4766" w:rsidRDefault="001B4766" w:rsidP="001B4766">
      <w:pPr>
        <w:pStyle w:val="Caption"/>
      </w:pPr>
      <w:bookmarkStart w:id="4" w:name="_Toc1915752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- </w:t>
      </w:r>
      <w:proofErr w:type="spellStart"/>
      <w:r>
        <w:t>pyspark</w:t>
      </w:r>
      <w:proofErr w:type="spellEnd"/>
      <w:r>
        <w:t xml:space="preserve"> put into test</w:t>
      </w:r>
      <w:bookmarkEnd w:id="4"/>
    </w:p>
    <w:p w14:paraId="14558299" w14:textId="6307A07B" w:rsidR="00BC2010" w:rsidRDefault="00BC2010" w:rsidP="001B4766">
      <w:pPr>
        <w:pStyle w:val="Caption"/>
      </w:pPr>
    </w:p>
    <w:p w14:paraId="7C28D179" w14:textId="4DFD6676" w:rsidR="001B4766" w:rsidRDefault="003F6856" w:rsidP="001B4766">
      <w:pPr>
        <w:pStyle w:val="Heading1"/>
      </w:pPr>
      <w:r>
        <w:t>Example with PYSPARK</w:t>
      </w:r>
      <w:r w:rsidR="001B4766">
        <w:br/>
      </w:r>
      <w:r w:rsidR="001B4766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br/>
        <w:t xml:space="preserve">I would like to try with simple example from online to check if </w:t>
      </w:r>
      <w:proofErr w:type="spellStart"/>
      <w:r w:rsidR="001B4766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>apache</w:t>
      </w:r>
      <w:proofErr w:type="spellEnd"/>
      <w:r w:rsidR="001B4766">
        <w:rPr>
          <w:rFonts w:asciiTheme="minorHAnsi" w:hAnsiTheme="minorHAnsi"/>
          <w:caps w:val="0"/>
          <w:color w:val="707070" w:themeColor="accent1"/>
          <w:spacing w:val="0"/>
          <w:sz w:val="22"/>
          <w:szCs w:val="22"/>
        </w:rPr>
        <w:t xml:space="preserve"> spark is really installed and running fine on my local machine. </w:t>
      </w:r>
    </w:p>
    <w:p w14:paraId="02F51534" w14:textId="77777777" w:rsidR="001B4766" w:rsidRDefault="00E567E4" w:rsidP="001B4766">
      <w:pPr>
        <w:pStyle w:val="Heading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5489CFE" wp14:editId="4B0D40B8">
            <wp:extent cx="5486400" cy="810895"/>
            <wp:effectExtent l="0" t="0" r="0" b="1905"/>
            <wp:docPr id="1982186435" name="Picture 3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6435" name="Picture 3" descr="A black background with green text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BC04" w14:textId="64F068BC" w:rsidR="001B4766" w:rsidRDefault="001B4766" w:rsidP="001B4766">
      <w:pPr>
        <w:pStyle w:val="Caption"/>
      </w:pPr>
      <w:bookmarkStart w:id="5" w:name="_Toc1915752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Example program</w:t>
      </w:r>
      <w:bookmarkEnd w:id="5"/>
    </w:p>
    <w:p w14:paraId="366BEB15" w14:textId="6F505789" w:rsidR="003F6856" w:rsidRDefault="003F6856" w:rsidP="001B4766">
      <w:pPr>
        <w:pStyle w:val="Caption"/>
      </w:pPr>
    </w:p>
    <w:p w14:paraId="29D436A6" w14:textId="7247F34E" w:rsidR="00E567E4" w:rsidRDefault="00E567E4" w:rsidP="001B4766">
      <w:pPr>
        <w:pStyle w:val="Heading1"/>
      </w:pPr>
      <w:proofErr w:type="gramStart"/>
      <w:r>
        <w:t>Hurray !</w:t>
      </w:r>
      <w:proofErr w:type="gramEnd"/>
      <w:r>
        <w:br/>
      </w:r>
    </w:p>
    <w:p w14:paraId="5BA75990" w14:textId="77777777" w:rsidR="001B4766" w:rsidRDefault="00E567E4" w:rsidP="001B4766">
      <w:pPr>
        <w:pStyle w:val="Heading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AF3C7D6" wp14:editId="32CBAF35">
            <wp:extent cx="5486400" cy="4072890"/>
            <wp:effectExtent l="0" t="0" r="0" b="3810"/>
            <wp:docPr id="125826267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2670" name="Picture 4" descr="A screenshot of a computer program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915E" w14:textId="5082F1E1" w:rsidR="001B4766" w:rsidRDefault="001B4766" w:rsidP="001B4766">
      <w:pPr>
        <w:pStyle w:val="Caption"/>
      </w:pPr>
      <w:bookmarkStart w:id="6" w:name="_Toc1915752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Apache </w:t>
      </w:r>
      <w:proofErr w:type="spellStart"/>
      <w:r>
        <w:t>pyspark</w:t>
      </w:r>
      <w:proofErr w:type="spellEnd"/>
      <w:r>
        <w:t xml:space="preserve"> working</w:t>
      </w:r>
      <w:bookmarkEnd w:id="6"/>
    </w:p>
    <w:p w14:paraId="156A55FD" w14:textId="1B01595B" w:rsidR="00E567E4" w:rsidRDefault="00E567E4" w:rsidP="001B4766">
      <w:pPr>
        <w:pStyle w:val="Caption"/>
      </w:pPr>
    </w:p>
    <w:sectPr w:rsidR="00E567E4">
      <w:footerReference w:type="default" r:id="rId23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8BE88" w14:textId="77777777" w:rsidR="001D75F1" w:rsidRDefault="001D75F1">
      <w:pPr>
        <w:spacing w:after="0" w:line="240" w:lineRule="auto"/>
      </w:pPr>
      <w:r>
        <w:separator/>
      </w:r>
    </w:p>
    <w:p w14:paraId="5F12552D" w14:textId="77777777" w:rsidR="001D75F1" w:rsidRDefault="001D75F1"/>
  </w:endnote>
  <w:endnote w:type="continuationSeparator" w:id="0">
    <w:p w14:paraId="73805141" w14:textId="77777777" w:rsidR="001D75F1" w:rsidRDefault="001D75F1">
      <w:pPr>
        <w:spacing w:after="0" w:line="240" w:lineRule="auto"/>
      </w:pPr>
      <w:r>
        <w:continuationSeparator/>
      </w:r>
    </w:p>
    <w:p w14:paraId="1CBA0FC5" w14:textId="77777777" w:rsidR="001D75F1" w:rsidRDefault="001D75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FF4BA1" w14:textId="77777777" w:rsidR="00BC2010" w:rsidRDefault="00000000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D5959" w14:textId="77777777" w:rsidR="001D75F1" w:rsidRDefault="001D75F1">
      <w:pPr>
        <w:spacing w:after="0" w:line="240" w:lineRule="auto"/>
      </w:pPr>
      <w:r>
        <w:separator/>
      </w:r>
    </w:p>
    <w:p w14:paraId="6459B32D" w14:textId="77777777" w:rsidR="001D75F1" w:rsidRDefault="001D75F1"/>
  </w:footnote>
  <w:footnote w:type="continuationSeparator" w:id="0">
    <w:p w14:paraId="6C287128" w14:textId="77777777" w:rsidR="001D75F1" w:rsidRDefault="001D75F1">
      <w:pPr>
        <w:spacing w:after="0" w:line="240" w:lineRule="auto"/>
      </w:pPr>
      <w:r>
        <w:continuationSeparator/>
      </w:r>
    </w:p>
    <w:p w14:paraId="6689FBD9" w14:textId="77777777" w:rsidR="001D75F1" w:rsidRDefault="001D75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 w16cid:durableId="1580141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F0A"/>
    <w:rsid w:val="00032E3C"/>
    <w:rsid w:val="001B4766"/>
    <w:rsid w:val="001D75F1"/>
    <w:rsid w:val="003F6856"/>
    <w:rsid w:val="00590F0A"/>
    <w:rsid w:val="005B4988"/>
    <w:rsid w:val="005F10A4"/>
    <w:rsid w:val="00825F0C"/>
    <w:rsid w:val="009D02D5"/>
    <w:rsid w:val="00A913AD"/>
    <w:rsid w:val="00AA69D8"/>
    <w:rsid w:val="00BC2010"/>
    <w:rsid w:val="00C26F10"/>
    <w:rsid w:val="00CB5316"/>
    <w:rsid w:val="00E567E4"/>
    <w:rsid w:val="00FE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BAACB"/>
  <w15:chartTrackingRefBased/>
  <w15:docId w15:val="{1E3007CA-A873-1449-8CE2-711E77AB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E567E4"/>
    <w:pPr>
      <w:spacing w:before="360" w:after="360"/>
      <w:ind w:left="0"/>
    </w:pPr>
    <w:rPr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E567E4"/>
    <w:rPr>
      <w:color w:val="58A8AD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567E4"/>
    <w:pPr>
      <w:spacing w:after="0"/>
      <w:ind w:left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E567E4"/>
    <w:pPr>
      <w:spacing w:after="0"/>
      <w:ind w:left="0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E567E4"/>
    <w:pPr>
      <w:spacing w:after="0"/>
      <w:ind w:left="0"/>
    </w:pPr>
  </w:style>
  <w:style w:type="paragraph" w:styleId="TOC5">
    <w:name w:val="toc 5"/>
    <w:basedOn w:val="Normal"/>
    <w:next w:val="Normal"/>
    <w:autoRedefine/>
    <w:uiPriority w:val="39"/>
    <w:unhideWhenUsed/>
    <w:rsid w:val="00E567E4"/>
    <w:pPr>
      <w:spacing w:after="0"/>
      <w:ind w:left="0"/>
    </w:pPr>
  </w:style>
  <w:style w:type="paragraph" w:styleId="TOC6">
    <w:name w:val="toc 6"/>
    <w:basedOn w:val="Normal"/>
    <w:next w:val="Normal"/>
    <w:autoRedefine/>
    <w:uiPriority w:val="39"/>
    <w:unhideWhenUsed/>
    <w:rsid w:val="00E567E4"/>
    <w:pPr>
      <w:spacing w:after="0"/>
      <w:ind w:left="0"/>
    </w:pPr>
  </w:style>
  <w:style w:type="paragraph" w:styleId="TOC7">
    <w:name w:val="toc 7"/>
    <w:basedOn w:val="Normal"/>
    <w:next w:val="Normal"/>
    <w:autoRedefine/>
    <w:uiPriority w:val="39"/>
    <w:unhideWhenUsed/>
    <w:rsid w:val="00E567E4"/>
    <w:pPr>
      <w:spacing w:after="0"/>
      <w:ind w:left="0"/>
    </w:pPr>
  </w:style>
  <w:style w:type="paragraph" w:styleId="TOC8">
    <w:name w:val="toc 8"/>
    <w:basedOn w:val="Normal"/>
    <w:next w:val="Normal"/>
    <w:autoRedefine/>
    <w:uiPriority w:val="39"/>
    <w:unhideWhenUsed/>
    <w:rsid w:val="00E567E4"/>
    <w:pPr>
      <w:spacing w:after="0"/>
      <w:ind w:left="0"/>
    </w:pPr>
  </w:style>
  <w:style w:type="paragraph" w:styleId="TOC9">
    <w:name w:val="toc 9"/>
    <w:basedOn w:val="Normal"/>
    <w:next w:val="Normal"/>
    <w:autoRedefine/>
    <w:uiPriority w:val="39"/>
    <w:unhideWhenUsed/>
    <w:rsid w:val="00E567E4"/>
    <w:pPr>
      <w:spacing w:after="0"/>
      <w:ind w:left="0"/>
    </w:pPr>
  </w:style>
  <w:style w:type="paragraph" w:styleId="Revision">
    <w:name w:val="Revision"/>
    <w:hidden/>
    <w:uiPriority w:val="99"/>
    <w:semiHidden/>
    <w:rsid w:val="001B4766"/>
    <w:pPr>
      <w:spacing w:after="0" w:line="240" w:lineRule="auto"/>
      <w:ind w:left="0"/>
    </w:pPr>
  </w:style>
  <w:style w:type="paragraph" w:styleId="TableofAuthorities">
    <w:name w:val="table of authorities"/>
    <w:basedOn w:val="Normal"/>
    <w:next w:val="Normal"/>
    <w:uiPriority w:val="99"/>
    <w:unhideWhenUsed/>
    <w:rsid w:val="001B4766"/>
    <w:pPr>
      <w:spacing w:after="0"/>
      <w:ind w:left="220" w:hanging="220"/>
    </w:pPr>
    <w:rPr>
      <w:sz w:val="20"/>
      <w:szCs w:val="20"/>
    </w:rPr>
  </w:style>
  <w:style w:type="paragraph" w:styleId="TOAHeading">
    <w:name w:val="toa heading"/>
    <w:basedOn w:val="Normal"/>
    <w:next w:val="Normal"/>
    <w:uiPriority w:val="99"/>
    <w:unhideWhenUsed/>
    <w:rsid w:val="001B4766"/>
    <w:pPr>
      <w:spacing w:before="120"/>
    </w:pPr>
    <w:rPr>
      <w:rFonts w:cs="Arial"/>
      <w:sz w:val="20"/>
      <w:szCs w:val="20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B4766"/>
    <w:pPr>
      <w:spacing w:after="0"/>
      <w:ind w:left="440" w:hanging="440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2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ukeshravichandran/Library/Containers/com.microsoft.Word/Data/Library/Application%20Support/Microsoft/Office/16.0/DTS/en-US%7bD95B90B1-1254-B040-9127-35B3774697C0%7d/%7bA1D627BB-A1E6-C546-BF1B-BCAC58B42B61%7dtf1000208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13.4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0,'65'0,"-6"0,-31 3,-2-2,1 3,-4-4,-1 0,-1 0,-6 0,2 0,2 0,-4 0,5 0,-7 0,10 0,-7 0,11 0,-9 0,5 0,-1 0,4 0,-3 0,8 0,-8 0,4 0,-5 0,-4 0,-4 0,1 0,-1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07.69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1,'59'0,"-10"0,-22 0,-5 0,0 0,-4 0,-1 0,-3 0,8 0,-10 0,9 0,-9 0,1 0,7 0,-7 0,5 0,-3 0,-1 0,3 0,-1 0,3 0,-2 0,3 0,-6 0,4 0,-1 0,-3 0,7 0,-6 0,6 0,-3 0,4 0,-4 0,3 0,-6 0,6 0,-7 0,3 0,3 0,-5 0,7 0,-11 3,7-3,-5 3,3 0,2-3,-5 3,5-3,-2 0,-1 0,1 0,3 0,-4 0,4 0,-5 0,2 0,1 0,-1 0,-1 0,0 0,4 0,-3 0,3 0,-5 0,2 0,0 0,1 0,-2 0,-1 0,1 0,2 2,-3-3,3 0,-3-5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02.8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0,'39'0,"-5"0,-23 0,1 0,5 0,2 0,2 0,6 0,-11 0,11 0,-13 0,7 0,-7 0,8 0,-8 0,3 0,3 0,-6 0,6 0,-7 0,3 0,4 0,-5 0,3 0,-2 0,-5 0,12 0,-12 0,7 0,-3 0,-1 0,4 0,-3 0,0 0,2 0,-2 0,0 0,2 0,-2 0,3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6:52.3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0,'57'0,"-10"0,-20 0,-5 0,0 0,0 0,0 0,6 0,-8 0,3 0,-13 0,5 0,3 8,-4-6,9 9,-12-10,4 2,2 0,-3 0,3 0,-2 3,1-5,3 1,-3-2,3 0,-2 0,0 0,2-3,-5-1,2-2,3-1,-4 3,4 1,-5 3,2 0,4 0,-2 0,1 0,-6 0,5 0,-4 0,3 3,3 4,-6-3,3 5,-3-6,-1 1,5-2,-2-2,-1 0,0 0,1 0,-1 0,2 0,-1 0,0 0,2 0,-5 0,4 0,-1 0,-1 0,4 0,-3 0,0 0,3 0,-5 3,5-2,-5 2,2-3,-1 0,2 0,2 0,-5 0,4 0,-5 0,4 0,1 0,-5 0,4 0,2 0,-2 0,-2 0,1 0,-3 0,3 0,2 0,-5 0,4 0,-2 0,1 0,1 0,-4 3,7-3,-3 3,3 0,-4-2,-3 2,5-3,-5 0,4 0,-2 0,-2 0,6 0,4 0,-8 0,3 0,-4 0,1 0</inkml:trace>
</inkml:ink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1A1684-BE6F-9E4B-A168-3D9F99BC0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{A1D627BB-A1E6-C546-BF1B-BCAC58B42B61}tf10002082.dotx</Template>
  <TotalTime>53</TotalTime>
  <Pages>6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Ravichandran</dc:creator>
  <cp:keywords/>
  <dc:description/>
  <cp:lastModifiedBy>Mukesh Ravichandran</cp:lastModifiedBy>
  <cp:revision>2</cp:revision>
  <dcterms:created xsi:type="dcterms:W3CDTF">2025-02-22T16:34:00Z</dcterms:created>
  <dcterms:modified xsi:type="dcterms:W3CDTF">2025-02-28T01:01:00Z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